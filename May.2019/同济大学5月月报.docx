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13F028" w14:textId="01B4F8B1" w:rsidR="00D05B3E" w:rsidRPr="00664C57" w:rsidRDefault="00D05B3E" w:rsidP="00D05B3E">
      <w:pPr>
        <w:pStyle w:val="Heading1"/>
        <w:rPr>
          <w:rFonts w:ascii="Microsoft YaHei UI" w:hAnsi="Microsoft YaHei UI"/>
        </w:rPr>
      </w:pPr>
      <w:r>
        <w:rPr>
          <w:rFonts w:ascii="Microsoft YaHei UI" w:hAnsi="Microsoft YaHei UI" w:hint="eastAsia"/>
        </w:rPr>
        <w:t>同济大学</w:t>
      </w:r>
      <w:r w:rsidR="00FE35DE">
        <w:rPr>
          <w:rFonts w:ascii="Microsoft YaHei UI" w:hAnsi="Microsoft YaHei UI"/>
        </w:rPr>
        <w:t>5</w:t>
      </w:r>
      <w:r>
        <w:rPr>
          <w:rFonts w:ascii="Microsoft YaHei UI" w:hAnsi="Microsoft YaHei UI" w:hint="eastAsia"/>
        </w:rPr>
        <w:t>月月报</w:t>
      </w:r>
    </w:p>
    <w:p w14:paraId="43F0FFAE" w14:textId="0F8F85A2" w:rsidR="00D05B3E" w:rsidRDefault="00D05B3E" w:rsidP="00D05B3E">
      <w:pPr>
        <w:pStyle w:val="ListBullet"/>
        <w:rPr>
          <w:rFonts w:ascii="Microsoft YaHei UI" w:hAnsi="Microsoft YaHei UI"/>
        </w:rPr>
      </w:pPr>
      <w:r>
        <w:rPr>
          <w:rFonts w:ascii="Microsoft YaHei UI" w:hAnsi="Microsoft YaHei UI" w:hint="eastAsia"/>
        </w:rPr>
        <w:t>活动项目</w:t>
      </w:r>
    </w:p>
    <w:p w14:paraId="542545EF" w14:textId="25086780" w:rsidR="00D05B3E" w:rsidRDefault="00034433" w:rsidP="00D05B3E">
      <w:pPr>
        <w:pStyle w:val="ListBullet"/>
        <w:numPr>
          <w:ilvl w:val="0"/>
          <w:numId w:val="8"/>
        </w:numPr>
        <w:rPr>
          <w:rFonts w:ascii="Microsoft YaHei UI" w:hAnsi="Microsoft YaHei UI"/>
        </w:rPr>
      </w:pPr>
      <w:r>
        <w:rPr>
          <w:rFonts w:ascii="Microsoft YaHei UI" w:hAnsi="Microsoft YaHei UI" w:hint="eastAsia"/>
        </w:rPr>
        <w:t>2</w:t>
      </w:r>
      <w:r>
        <w:rPr>
          <w:rFonts w:ascii="Microsoft YaHei UI" w:hAnsi="Microsoft YaHei UI"/>
        </w:rPr>
        <w:t>019</w:t>
      </w:r>
      <w:r>
        <w:rPr>
          <w:rFonts w:ascii="Microsoft YaHei UI" w:hAnsi="Microsoft YaHei UI" w:hint="eastAsia"/>
        </w:rPr>
        <w:t>年</w:t>
      </w:r>
      <w:r w:rsidR="009F5237">
        <w:rPr>
          <w:rFonts w:ascii="Microsoft YaHei UI" w:hAnsi="Microsoft YaHei UI" w:hint="eastAsia"/>
        </w:rPr>
        <w:t>周末技术课堂</w:t>
      </w:r>
    </w:p>
    <w:p w14:paraId="4E776BD8" w14:textId="55F211FD" w:rsidR="00FE35DE" w:rsidRPr="00456778" w:rsidRDefault="00FE35DE" w:rsidP="00D05B3E">
      <w:pPr>
        <w:pStyle w:val="ListBullet"/>
        <w:numPr>
          <w:ilvl w:val="0"/>
          <w:numId w:val="8"/>
        </w:numPr>
        <w:rPr>
          <w:rFonts w:ascii="Microsoft YaHei UI" w:hAnsi="Microsoft YaHei UI" w:hint="eastAsia"/>
        </w:rPr>
      </w:pPr>
      <w:r>
        <w:rPr>
          <w:rFonts w:ascii="Microsoft YaHei UI" w:hAnsi="Microsoft YaHei UI" w:hint="eastAsia"/>
        </w:rPr>
        <w:t>同济&amp;复旦BugRunner定向编程活动</w:t>
      </w:r>
    </w:p>
    <w:p w14:paraId="074C5504" w14:textId="35CA4BEF" w:rsidR="004B7BAB" w:rsidRPr="001B6DC1" w:rsidRDefault="00D05B3E" w:rsidP="001B6DC1">
      <w:pPr>
        <w:pStyle w:val="ListBullet"/>
        <w:rPr>
          <w:rFonts w:ascii="Microsoft YaHei UI" w:hAnsi="Microsoft YaHei UI" w:hint="eastAsia"/>
        </w:rPr>
      </w:pPr>
      <w:r>
        <w:rPr>
          <w:rFonts w:ascii="Microsoft YaHei UI" w:hAnsi="Microsoft YaHei UI" w:hint="eastAsia"/>
        </w:rPr>
        <w:t>活动简介</w:t>
      </w:r>
    </w:p>
    <w:p w14:paraId="31B0D31F" w14:textId="6A925C31" w:rsidR="00D05B3E" w:rsidRPr="007468FE" w:rsidRDefault="001B6DC1" w:rsidP="00D05B3E">
      <w:pPr>
        <w:pStyle w:val="ListBullet"/>
        <w:numPr>
          <w:ilvl w:val="0"/>
          <w:numId w:val="8"/>
        </w:numPr>
        <w:rPr>
          <w:b/>
        </w:rPr>
      </w:pPr>
      <w:r>
        <w:rPr>
          <w:rFonts w:hint="eastAsia"/>
          <w:b/>
        </w:rPr>
        <w:t>2</w:t>
      </w:r>
      <w:r>
        <w:rPr>
          <w:b/>
        </w:rPr>
        <w:t>019</w:t>
      </w:r>
      <w:r w:rsidR="002D7F26">
        <w:rPr>
          <w:rFonts w:hint="eastAsia"/>
          <w:b/>
        </w:rPr>
        <w:t>俱乐部周末技术课堂</w:t>
      </w:r>
    </w:p>
    <w:p w14:paraId="67A00F9F" w14:textId="182395A1" w:rsidR="00D05B3E" w:rsidRDefault="00E7640F" w:rsidP="00D05B3E">
      <w:pPr>
        <w:pStyle w:val="ListParagraph"/>
      </w:pPr>
      <w:r>
        <w:rPr>
          <w:rFonts w:hint="eastAsia"/>
        </w:rPr>
        <w:t>按照原定计划开展了技术课堂活动，包括</w:t>
      </w:r>
      <w:r w:rsidR="00184063">
        <w:rPr>
          <w:rFonts w:hint="eastAsia"/>
        </w:rPr>
        <w:t>python</w:t>
      </w:r>
      <w:r w:rsidR="00184063">
        <w:rPr>
          <w:rFonts w:hint="eastAsia"/>
        </w:rPr>
        <w:t>，</w:t>
      </w:r>
      <w:r w:rsidR="00184063">
        <w:rPr>
          <w:rFonts w:hint="eastAsia"/>
        </w:rPr>
        <w:t>flask</w:t>
      </w:r>
      <w:r w:rsidR="00184063">
        <w:rPr>
          <w:rFonts w:hint="eastAsia"/>
        </w:rPr>
        <w:t>入门，</w:t>
      </w:r>
      <w:r w:rsidR="00184063">
        <w:rPr>
          <w:rFonts w:hint="eastAsia"/>
        </w:rPr>
        <w:t>C</w:t>
      </w:r>
      <w:r w:rsidR="00184063">
        <w:t>++STL</w:t>
      </w:r>
      <w:r>
        <w:rPr>
          <w:rFonts w:hint="eastAsia"/>
        </w:rPr>
        <w:t>，</w:t>
      </w:r>
      <w:r w:rsidR="00580753">
        <w:rPr>
          <w:rFonts w:hint="eastAsia"/>
        </w:rPr>
        <w:t>Web</w:t>
      </w:r>
      <w:r w:rsidR="00580753">
        <w:t>3</w:t>
      </w:r>
      <w:r w:rsidR="00580753">
        <w:rPr>
          <w:rFonts w:hint="eastAsia"/>
        </w:rPr>
        <w:t>D</w:t>
      </w:r>
      <w:r w:rsidR="00580753">
        <w:rPr>
          <w:rFonts w:hint="eastAsia"/>
        </w:rPr>
        <w:t>，</w:t>
      </w:r>
      <w:r w:rsidR="00184063">
        <w:rPr>
          <w:rFonts w:hint="eastAsia"/>
        </w:rPr>
        <w:t>计算机视觉，网络安全等课程</w:t>
      </w:r>
      <w:r>
        <w:rPr>
          <w:rFonts w:hint="eastAsia"/>
        </w:rPr>
        <w:t>，吸引共计</w:t>
      </w:r>
      <w:r w:rsidR="00BF4E24">
        <w:t>150</w:t>
      </w:r>
      <w:r w:rsidR="00580753">
        <w:rPr>
          <w:rFonts w:hint="eastAsia"/>
        </w:rPr>
        <w:t>多人次同学参加</w:t>
      </w:r>
      <w:r w:rsidR="000633F3">
        <w:rPr>
          <w:rFonts w:hint="eastAsia"/>
        </w:rPr>
        <w:t>。</w:t>
      </w:r>
    </w:p>
    <w:p w14:paraId="282FFA83" w14:textId="53AA2FD5" w:rsidR="00F93082" w:rsidRDefault="00F93082" w:rsidP="00D05B3E">
      <w:pPr>
        <w:pStyle w:val="ListParagraph"/>
      </w:pPr>
    </w:p>
    <w:p w14:paraId="42F9D9B7" w14:textId="1CBC9080" w:rsidR="00F93082" w:rsidRDefault="00F914C1" w:rsidP="00D05B3E">
      <w:pPr>
        <w:pStyle w:val="ListParagraph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BC25BE3" wp14:editId="49AADD8C">
            <wp:extent cx="5904230" cy="4428490"/>
            <wp:effectExtent l="0" t="0" r="1270" b="3810"/>
            <wp:docPr id="4" name="Picture 4" descr="A group of people sitting at a desk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82892DC0E4DD0A866EADFC5DCAC735B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B40">
        <w:rPr>
          <w:rFonts w:hint="eastAsia"/>
          <w:noProof/>
        </w:rPr>
        <w:drawing>
          <wp:inline distT="0" distB="0" distL="0" distR="0" wp14:anchorId="090044B6" wp14:editId="32EB040D">
            <wp:extent cx="5904230" cy="4039870"/>
            <wp:effectExtent l="0" t="0" r="1270" b="0"/>
            <wp:docPr id="5" name="Picture 5" descr="A person standing in fron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X20190526-143642@2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4151A06" wp14:editId="295D7390">
            <wp:extent cx="5904230" cy="4428490"/>
            <wp:effectExtent l="0" t="0" r="1270" b="3810"/>
            <wp:docPr id="3" name="Picture 3" descr="A group of people sitting at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28982DF768CD6D5474081BF62CB72F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E175" w14:textId="77777777" w:rsidR="000633F3" w:rsidRPr="000633F3" w:rsidRDefault="000633F3" w:rsidP="000633F3">
      <w:pPr>
        <w:pStyle w:val="ListBullet"/>
        <w:numPr>
          <w:ilvl w:val="0"/>
          <w:numId w:val="8"/>
        </w:numPr>
        <w:rPr>
          <w:rFonts w:ascii="Microsoft YaHei UI" w:hAnsi="Microsoft YaHei UI" w:hint="eastAsia"/>
          <w:b/>
          <w:bCs/>
        </w:rPr>
      </w:pPr>
      <w:r w:rsidRPr="000633F3">
        <w:rPr>
          <w:rFonts w:ascii="Microsoft YaHei UI" w:hAnsi="Microsoft YaHei UI" w:hint="eastAsia"/>
          <w:b/>
          <w:bCs/>
        </w:rPr>
        <w:t>同济&amp;复旦BugRunner定向编程活动</w:t>
      </w:r>
    </w:p>
    <w:p w14:paraId="3E6FDCF8" w14:textId="77777777" w:rsidR="00062599" w:rsidRPr="00062599" w:rsidRDefault="00062599" w:rsidP="00062599">
      <w:pPr>
        <w:pStyle w:val="ListParagraph"/>
      </w:pPr>
      <w:r w:rsidRPr="00062599">
        <w:t>Bug Runner</w:t>
      </w:r>
      <w:r w:rsidRPr="00062599">
        <w:rPr>
          <w:rFonts w:hint="eastAsia"/>
        </w:rPr>
        <w:t>是由复旦大学微软学生俱乐部（</w:t>
      </w:r>
      <w:r w:rsidRPr="00062599">
        <w:t>MSC</w:t>
      </w:r>
      <w:r w:rsidRPr="00062599">
        <w:rPr>
          <w:rFonts w:hint="eastAsia"/>
        </w:rPr>
        <w:t>）发起，</w:t>
      </w:r>
    </w:p>
    <w:p w14:paraId="2433714B" w14:textId="27681B49" w:rsidR="00062599" w:rsidRPr="00062599" w:rsidRDefault="00062599" w:rsidP="00062599">
      <w:pPr>
        <w:pStyle w:val="ListParagraph"/>
        <w:rPr>
          <w:rFonts w:hint="eastAsia"/>
        </w:rPr>
      </w:pPr>
      <w:r w:rsidRPr="00062599">
        <w:rPr>
          <w:rFonts w:hint="eastAsia"/>
        </w:rPr>
        <w:t>复旦和同济</w:t>
      </w:r>
      <w:r w:rsidRPr="00062599">
        <w:t>MSC</w:t>
      </w:r>
      <w:r w:rsidRPr="00062599">
        <w:rPr>
          <w:rFonts w:hint="eastAsia"/>
        </w:rPr>
        <w:t>共同组织的编程户外定向活动。</w:t>
      </w:r>
      <w:r>
        <w:rPr>
          <w:rFonts w:hint="eastAsia"/>
        </w:rPr>
        <w:t>于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日早在复旦大学邯郸校区开展，</w:t>
      </w:r>
      <w:r w:rsidRPr="00062599">
        <w:t>我们将计算机基础知识及算法思想融合到不同的小游戏里，你将在短短的一上午里初步尝试神秘的程序猿</w:t>
      </w:r>
      <w:r w:rsidRPr="00062599">
        <w:t>/</w:t>
      </w:r>
      <w:r w:rsidRPr="00062599">
        <w:t>媛的思考，我们已经为你规划了不同的精彩赛道。寓教于乐，多种趣味等你来！</w:t>
      </w:r>
    </w:p>
    <w:p w14:paraId="28C28D5A" w14:textId="2EC5BD3B" w:rsidR="00062599" w:rsidRDefault="00062599" w:rsidP="00062599">
      <w:pPr>
        <w:pStyle w:val="ListParagraph"/>
      </w:pPr>
      <w:r>
        <w:rPr>
          <w:rFonts w:hint="eastAsia"/>
        </w:rPr>
        <w:t>该活动总计有</w:t>
      </w:r>
      <w:r>
        <w:t>40</w:t>
      </w:r>
      <w:r>
        <w:rPr>
          <w:rFonts w:hint="eastAsia"/>
        </w:rPr>
        <w:t>多名同济</w:t>
      </w:r>
      <w:r>
        <w:rPr>
          <w:rFonts w:hint="eastAsia"/>
        </w:rPr>
        <w:t>&amp;</w:t>
      </w:r>
      <w:r>
        <w:rPr>
          <w:rFonts w:hint="eastAsia"/>
        </w:rPr>
        <w:t>复旦同学参加，我们与复旦</w:t>
      </w:r>
      <w:r>
        <w:rPr>
          <w:rFonts w:hint="eastAsia"/>
        </w:rPr>
        <w:t>M</w:t>
      </w:r>
      <w:r>
        <w:t>SC</w:t>
      </w:r>
      <w:r>
        <w:rPr>
          <w:rFonts w:hint="eastAsia"/>
        </w:rPr>
        <w:t>一同组织了志愿者工作和活动策划工作，并为嘉定校区前往复旦</w:t>
      </w:r>
      <w:r w:rsidR="00183202">
        <w:rPr>
          <w:rFonts w:hint="eastAsia"/>
        </w:rPr>
        <w:t>的同学和志愿者提供了包车服务</w:t>
      </w:r>
    </w:p>
    <w:p w14:paraId="682F48B3" w14:textId="1A379428" w:rsidR="00C72215" w:rsidRDefault="00827FFA" w:rsidP="00062599">
      <w:pPr>
        <w:pStyle w:val="ListParagraph"/>
      </w:pPr>
      <w:r>
        <w:rPr>
          <w:rFonts w:hint="eastAsia"/>
        </w:rPr>
        <w:t>活动宣传：</w:t>
      </w:r>
      <w:hyperlink r:id="rId10" w:history="1">
        <w:r w:rsidR="00C72215" w:rsidRPr="003C3E7F">
          <w:rPr>
            <w:rStyle w:val="Hyperlink"/>
          </w:rPr>
          <w:t>https://mp.weixin.qq.com/s/mvuxiW11Xt48jFDS_COCHA</w:t>
        </w:r>
      </w:hyperlink>
    </w:p>
    <w:p w14:paraId="5A8BB36D" w14:textId="790C4E93" w:rsidR="00827FFA" w:rsidRDefault="00827FFA" w:rsidP="00062599">
      <w:pPr>
        <w:pStyle w:val="ListParagraph"/>
      </w:pPr>
      <w:r>
        <w:rPr>
          <w:rFonts w:hint="eastAsia"/>
        </w:rPr>
        <w:t>活动回顾：</w:t>
      </w:r>
      <w:hyperlink r:id="rId11" w:history="1">
        <w:r w:rsidRPr="003C3E7F">
          <w:rPr>
            <w:rStyle w:val="Hyperlink"/>
          </w:rPr>
          <w:t>https://mp.weixin.qq.com/s/4rwoZJSQxt2PIjJx9aUEnw</w:t>
        </w:r>
      </w:hyperlink>
    </w:p>
    <w:p w14:paraId="5F94EB79" w14:textId="1B6F69EA" w:rsidR="00827FFA" w:rsidRDefault="00827FFA" w:rsidP="00827FFA">
      <w:r>
        <w:lastRenderedPageBreak/>
        <w:fldChar w:fldCharType="begin"/>
      </w:r>
      <w:r>
        <w:instrText xml:space="preserve"> INCLUDEPICTURE "/var/folders/jy/t3x906cs765cby8sq52r2x0w0000gp/T/com.microsoft.Word/WebArchiveCopyPasteTempFiles/640?wx_fmt=jpeg&amp;wxfrom=5&amp;wx_lazy=1&amp;wx_co=1"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9F74EC0" wp14:editId="1303FF8C">
            <wp:extent cx="5904230" cy="4430395"/>
            <wp:effectExtent l="0" t="0" r="1270" b="1905"/>
            <wp:docPr id="2" name="Picture 2" descr="/var/folders/jy/t3x906cs765cby8sq52r2x0w0000gp/T/com.microsoft.Word/WebArchiveCopyPasteTempFiles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jy/t3x906cs765cby8sq52r2x0w0000gp/T/com.microsoft.Word/WebArchiveCopyPasteTempFiles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230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BA0EDF3" w14:textId="77777777" w:rsidR="00827FFA" w:rsidRDefault="00827FFA" w:rsidP="00062599">
      <w:pPr>
        <w:pStyle w:val="ListParagraph"/>
      </w:pPr>
    </w:p>
    <w:p w14:paraId="7708ADF0" w14:textId="15C3D3AB" w:rsidR="00827FFA" w:rsidRDefault="00827FFA" w:rsidP="00827FFA">
      <w:r>
        <w:fldChar w:fldCharType="begin"/>
      </w:r>
      <w:r>
        <w:instrText xml:space="preserve"> INCLUDEPICTURE "/var/folders/jy/t3x906cs765cby8sq52r2x0w0000gp/T/com.microsoft.Word/WebArchiveCopyPasteTempFiles/640?wx_fmt=jpeg&amp;wxfrom=5&amp;wx_lazy=1&amp;wx_co=1"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BA9AAC2" wp14:editId="244F6AE0">
            <wp:extent cx="5904230" cy="3315335"/>
            <wp:effectExtent l="0" t="0" r="1270" b="0"/>
            <wp:docPr id="1" name="Picture 1" descr="/var/folders/jy/t3x906cs765cby8sq52r2x0w0000gp/T/com.microsoft.Word/WebArchiveCopyPasteTempFiles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jy/t3x906cs765cby8sq52r2x0w0000gp/T/com.microsoft.Word/WebArchiveCopyPasteTempFiles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23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847FDC6" w14:textId="77777777" w:rsidR="00827FFA" w:rsidRPr="00062599" w:rsidRDefault="00827FFA" w:rsidP="00062599">
      <w:pPr>
        <w:pStyle w:val="ListParagraph"/>
        <w:rPr>
          <w:rFonts w:hint="eastAsia"/>
        </w:rPr>
      </w:pPr>
    </w:p>
    <w:p w14:paraId="2AB13D90" w14:textId="7914053C" w:rsidR="000633F3" w:rsidRDefault="000633F3" w:rsidP="000633F3">
      <w:pPr>
        <w:pStyle w:val="ListParagraph"/>
        <w:rPr>
          <w:rFonts w:hint="eastAsia"/>
        </w:rPr>
      </w:pPr>
    </w:p>
    <w:p w14:paraId="3C17D1C3" w14:textId="77777777" w:rsidR="00533625" w:rsidRPr="007468FE" w:rsidRDefault="00533625" w:rsidP="00D05B3E">
      <w:pPr>
        <w:pStyle w:val="ListParagraph"/>
      </w:pPr>
    </w:p>
    <w:p w14:paraId="3C124D48" w14:textId="3C24C76B" w:rsidR="00D05B3E" w:rsidRDefault="00D05B3E" w:rsidP="00D05B3E">
      <w:pPr>
        <w:pStyle w:val="ListBullet"/>
        <w:rPr>
          <w:rFonts w:ascii="Microsoft YaHei UI" w:hAnsi="Microsoft YaHei UI"/>
        </w:rPr>
      </w:pPr>
      <w:r>
        <w:rPr>
          <w:rFonts w:ascii="Microsoft YaHei UI" w:hAnsi="Microsoft YaHei UI" w:hint="eastAsia"/>
        </w:rPr>
        <w:lastRenderedPageBreak/>
        <w:t>宣传方式</w:t>
      </w:r>
    </w:p>
    <w:p w14:paraId="252B943B" w14:textId="7D9F7C10" w:rsidR="00D05B3E" w:rsidRDefault="002F1096" w:rsidP="00D05B3E">
      <w:pPr>
        <w:pStyle w:val="ListBullet"/>
        <w:numPr>
          <w:ilvl w:val="0"/>
          <w:numId w:val="8"/>
        </w:numPr>
      </w:pPr>
      <w:r>
        <w:rPr>
          <w:rFonts w:hint="eastAsia"/>
        </w:rPr>
        <w:t>技术课堂</w:t>
      </w:r>
    </w:p>
    <w:p w14:paraId="13E26371" w14:textId="2F8C1C43" w:rsidR="00D05B3E" w:rsidRDefault="00D05B3E" w:rsidP="00D05B3E">
      <w:pPr>
        <w:pStyle w:val="ListBullet"/>
        <w:numPr>
          <w:ilvl w:val="0"/>
          <w:numId w:val="0"/>
        </w:numPr>
        <w:ind w:left="720"/>
      </w:pPr>
      <w:r>
        <w:t>TJMSC</w:t>
      </w:r>
      <w:r>
        <w:rPr>
          <w:rFonts w:hint="eastAsia"/>
        </w:rPr>
        <w:t>公众号</w:t>
      </w:r>
      <w:r>
        <w:t>宣传，</w:t>
      </w:r>
      <w:r>
        <w:t>QQ</w:t>
      </w:r>
      <w:r>
        <w:t>群宣传</w:t>
      </w:r>
      <w:r w:rsidR="005A2522">
        <w:rPr>
          <w:rFonts w:hint="eastAsia"/>
        </w:rPr>
        <w:t>（通过谷歌俱乐部、计协等协同宣传）</w:t>
      </w:r>
      <w:r w:rsidR="00F66833">
        <w:rPr>
          <w:rFonts w:hint="eastAsia"/>
        </w:rPr>
        <w:t>，</w:t>
      </w:r>
      <w:r w:rsidR="00F66833">
        <w:t>Bilibili</w:t>
      </w:r>
      <w:r w:rsidR="00F66833">
        <w:rPr>
          <w:rFonts w:hint="eastAsia"/>
        </w:rPr>
        <w:t>网络直播</w:t>
      </w:r>
    </w:p>
    <w:p w14:paraId="2D2512E1" w14:textId="025201BB" w:rsidR="00183202" w:rsidRDefault="00183202" w:rsidP="00D05B3E">
      <w:pPr>
        <w:pStyle w:val="ListBullet"/>
        <w:numPr>
          <w:ilvl w:val="0"/>
          <w:numId w:val="0"/>
        </w:numPr>
        <w:ind w:left="720"/>
      </w:pPr>
    </w:p>
    <w:p w14:paraId="1F191B0F" w14:textId="534E85E9" w:rsidR="00183202" w:rsidRDefault="00183202" w:rsidP="00183202">
      <w:pPr>
        <w:pStyle w:val="ListBullet"/>
        <w:numPr>
          <w:ilvl w:val="0"/>
          <w:numId w:val="8"/>
        </w:numPr>
      </w:pPr>
      <w:r>
        <w:rPr>
          <w:rFonts w:hint="eastAsia"/>
        </w:rPr>
        <w:t>B</w:t>
      </w:r>
      <w:r>
        <w:t>ugRunner</w:t>
      </w:r>
      <w:r>
        <w:rPr>
          <w:rFonts w:hint="eastAsia"/>
        </w:rPr>
        <w:t>定向编程活动</w:t>
      </w:r>
    </w:p>
    <w:p w14:paraId="06740CCC" w14:textId="318A82CE" w:rsidR="00183202" w:rsidRDefault="00183202" w:rsidP="00183202">
      <w:pPr>
        <w:pStyle w:val="ListBullet"/>
        <w:numPr>
          <w:ilvl w:val="0"/>
          <w:numId w:val="0"/>
        </w:numPr>
        <w:ind w:left="720"/>
      </w:pPr>
      <w:r>
        <w:t xml:space="preserve">FDUMSC &amp; </w:t>
      </w:r>
      <w:r>
        <w:rPr>
          <w:rFonts w:hint="eastAsia"/>
        </w:rPr>
        <w:t>TJMSC</w:t>
      </w:r>
      <w:r>
        <w:rPr>
          <w:rFonts w:hint="eastAsia"/>
        </w:rPr>
        <w:t>公众号宣传，</w:t>
      </w:r>
      <w:r>
        <w:rPr>
          <w:rFonts w:hint="eastAsia"/>
        </w:rPr>
        <w:t>QQ</w:t>
      </w:r>
      <w:r>
        <w:rPr>
          <w:rFonts w:hint="eastAsia"/>
        </w:rPr>
        <w:t>群宣传（</w:t>
      </w:r>
      <w:r>
        <w:rPr>
          <w:rFonts w:hint="eastAsia"/>
        </w:rPr>
        <w:t>通过谷歌俱乐部、计协等协同宣传</w:t>
      </w:r>
      <w:r>
        <w:rPr>
          <w:rFonts w:hint="eastAsia"/>
        </w:rPr>
        <w:t>），同济软件学院公众号推送，海报张贴</w:t>
      </w:r>
    </w:p>
    <w:p w14:paraId="29C8EFD4" w14:textId="77777777" w:rsidR="00183202" w:rsidRDefault="00183202" w:rsidP="00183202">
      <w:pPr>
        <w:pStyle w:val="ListBullet"/>
        <w:numPr>
          <w:ilvl w:val="0"/>
          <w:numId w:val="0"/>
        </w:numPr>
        <w:ind w:left="720"/>
        <w:rPr>
          <w:rFonts w:hint="eastAsia"/>
        </w:rPr>
      </w:pPr>
    </w:p>
    <w:p w14:paraId="2EED04D7" w14:textId="77777777" w:rsidR="00D05B3E" w:rsidRDefault="00D05B3E" w:rsidP="00D05B3E">
      <w:pPr>
        <w:pStyle w:val="ListBullet"/>
        <w:rPr>
          <w:rFonts w:ascii="Microsoft YaHei UI" w:hAnsi="Microsoft YaHei UI"/>
        </w:rPr>
      </w:pPr>
      <w:r>
        <w:rPr>
          <w:rFonts w:ascii="Microsoft YaHei UI" w:hAnsi="Microsoft YaHei UI" w:hint="eastAsia"/>
        </w:rPr>
        <w:t>活动影响力（请用数字，图表等形式体现活动与宣传成果）</w:t>
      </w:r>
    </w:p>
    <w:p w14:paraId="55DF716A" w14:textId="7321B64E" w:rsidR="00D05B3E" w:rsidRDefault="005A2522" w:rsidP="00D05B3E">
      <w:pPr>
        <w:pStyle w:val="ListBullet"/>
        <w:numPr>
          <w:ilvl w:val="0"/>
          <w:numId w:val="8"/>
        </w:numPr>
      </w:pPr>
      <w:r>
        <w:rPr>
          <w:rFonts w:hint="eastAsia"/>
        </w:rPr>
        <w:t>技术课堂</w:t>
      </w:r>
    </w:p>
    <w:p w14:paraId="79D16408" w14:textId="1698B047" w:rsidR="00D05B3E" w:rsidRPr="00695B40" w:rsidRDefault="005A2522" w:rsidP="005A2522">
      <w:pPr>
        <w:ind w:left="360" w:firstLine="360"/>
        <w:rPr>
          <w:rFonts w:asciiTheme="minorHAnsi" w:eastAsia="Microsoft YaHei UI" w:hAnsiTheme="minorHAnsi" w:cstheme="minorBidi"/>
          <w:color w:val="595959" w:themeColor="text1" w:themeTint="A6"/>
          <w:sz w:val="30"/>
          <w:szCs w:val="30"/>
        </w:rPr>
      </w:pPr>
      <w:r w:rsidRPr="00695B40">
        <w:rPr>
          <w:rFonts w:asciiTheme="minorHAnsi" w:eastAsia="Microsoft YaHei UI" w:hAnsiTheme="minorHAnsi" w:cstheme="minorBidi" w:hint="eastAsia"/>
          <w:color w:val="595959" w:themeColor="text1" w:themeTint="A6"/>
          <w:sz w:val="30"/>
          <w:szCs w:val="30"/>
        </w:rPr>
        <w:t>到教室参加课堂</w:t>
      </w:r>
      <w:r w:rsidR="00183202" w:rsidRPr="00695B40">
        <w:rPr>
          <w:rFonts w:asciiTheme="minorHAnsi" w:eastAsia="Microsoft YaHei UI" w:hAnsiTheme="minorHAnsi" w:cstheme="minorBidi"/>
          <w:color w:val="595959" w:themeColor="text1" w:themeTint="A6"/>
          <w:sz w:val="30"/>
          <w:szCs w:val="30"/>
        </w:rPr>
        <w:t>2</w:t>
      </w:r>
      <w:r w:rsidRPr="00695B40">
        <w:rPr>
          <w:rFonts w:asciiTheme="minorHAnsi" w:eastAsia="Microsoft YaHei UI" w:hAnsiTheme="minorHAnsi" w:cstheme="minorBidi" w:hint="eastAsia"/>
          <w:color w:val="595959" w:themeColor="text1" w:themeTint="A6"/>
          <w:sz w:val="30"/>
          <w:szCs w:val="30"/>
        </w:rPr>
        <w:t>0</w:t>
      </w:r>
      <w:r w:rsidRPr="00695B40">
        <w:rPr>
          <w:rFonts w:asciiTheme="minorHAnsi" w:eastAsia="Microsoft YaHei UI" w:hAnsiTheme="minorHAnsi" w:cstheme="minorBidi" w:hint="eastAsia"/>
          <w:color w:val="595959" w:themeColor="text1" w:themeTint="A6"/>
          <w:sz w:val="30"/>
          <w:szCs w:val="30"/>
        </w:rPr>
        <w:t>余人，观看线上直播</w:t>
      </w:r>
      <w:r w:rsidR="00695B40" w:rsidRPr="00695B40">
        <w:rPr>
          <w:rFonts w:asciiTheme="minorHAnsi" w:eastAsia="Microsoft YaHei UI" w:hAnsiTheme="minorHAnsi" w:cstheme="minorBidi"/>
          <w:color w:val="595959" w:themeColor="text1" w:themeTint="A6"/>
          <w:sz w:val="30"/>
          <w:szCs w:val="30"/>
        </w:rPr>
        <w:t>5</w:t>
      </w:r>
      <w:r w:rsidRPr="00695B40">
        <w:rPr>
          <w:rFonts w:asciiTheme="minorHAnsi" w:eastAsia="Microsoft YaHei UI" w:hAnsiTheme="minorHAnsi" w:cstheme="minorBidi"/>
          <w:color w:val="595959" w:themeColor="text1" w:themeTint="A6"/>
          <w:sz w:val="30"/>
          <w:szCs w:val="30"/>
        </w:rPr>
        <w:t>0</w:t>
      </w:r>
      <w:r w:rsidRPr="00695B40">
        <w:rPr>
          <w:rFonts w:asciiTheme="minorHAnsi" w:eastAsia="Microsoft YaHei UI" w:hAnsiTheme="minorHAnsi" w:cstheme="minorBidi" w:hint="eastAsia"/>
          <w:color w:val="595959" w:themeColor="text1" w:themeTint="A6"/>
          <w:sz w:val="30"/>
          <w:szCs w:val="30"/>
        </w:rPr>
        <w:t>余人</w:t>
      </w:r>
    </w:p>
    <w:p w14:paraId="116417DD" w14:textId="47F43946" w:rsidR="00183202" w:rsidRDefault="00183202" w:rsidP="005A2522">
      <w:pPr>
        <w:ind w:left="360" w:firstLine="360"/>
      </w:pPr>
    </w:p>
    <w:p w14:paraId="665775F6" w14:textId="7F577ECA" w:rsidR="00183202" w:rsidRDefault="00183202" w:rsidP="00183202">
      <w:pPr>
        <w:pStyle w:val="ListParagraph"/>
        <w:numPr>
          <w:ilvl w:val="0"/>
          <w:numId w:val="8"/>
        </w:numPr>
      </w:pPr>
      <w:r>
        <w:t>BugRunner</w:t>
      </w:r>
      <w:r>
        <w:rPr>
          <w:rFonts w:hint="eastAsia"/>
        </w:rPr>
        <w:t>定向编程活动</w:t>
      </w:r>
    </w:p>
    <w:p w14:paraId="5AA7F661" w14:textId="64E29C48" w:rsidR="00183202" w:rsidRDefault="00827FFA" w:rsidP="00183202">
      <w:pPr>
        <w:pStyle w:val="ListParagraph"/>
        <w:rPr>
          <w:rFonts w:hint="eastAsia"/>
        </w:rPr>
      </w:pPr>
      <w:r>
        <w:rPr>
          <w:rFonts w:hint="eastAsia"/>
        </w:rPr>
        <w:t>参与活动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余人，志愿者</w:t>
      </w:r>
      <w:r>
        <w:rPr>
          <w:rFonts w:hint="eastAsia"/>
        </w:rPr>
        <w:t>2</w:t>
      </w:r>
      <w:r>
        <w:t>0</w:t>
      </w:r>
      <w:r w:rsidR="00C74D4A">
        <w:rPr>
          <w:rFonts w:hint="eastAsia"/>
        </w:rPr>
        <w:t>人</w:t>
      </w:r>
      <w:bookmarkStart w:id="0" w:name="_GoBack"/>
      <w:bookmarkEnd w:id="0"/>
    </w:p>
    <w:p w14:paraId="2C41116F" w14:textId="77777777" w:rsidR="00183202" w:rsidRDefault="00183202" w:rsidP="005A2522">
      <w:pPr>
        <w:ind w:left="360" w:firstLine="360"/>
        <w:rPr>
          <w:rFonts w:hint="eastAsia"/>
        </w:rPr>
      </w:pPr>
    </w:p>
    <w:p w14:paraId="30B483C3" w14:textId="399B7F5B" w:rsidR="00466EAF" w:rsidRDefault="00466EAF" w:rsidP="00466EAF">
      <w:pPr>
        <w:ind w:left="360" w:firstLine="360"/>
      </w:pPr>
    </w:p>
    <w:p w14:paraId="106D4F04" w14:textId="4C7CF729" w:rsidR="005A2522" w:rsidRPr="00456778" w:rsidRDefault="005A2522" w:rsidP="005A2522">
      <w:pPr>
        <w:ind w:left="360"/>
      </w:pPr>
      <w:r>
        <w:tab/>
      </w:r>
    </w:p>
    <w:p w14:paraId="5B826CA3" w14:textId="0F5BAA44" w:rsidR="00456778" w:rsidRPr="00D05B3E" w:rsidRDefault="00456778" w:rsidP="00D05B3E"/>
    <w:sectPr w:rsidR="00456778" w:rsidRPr="00D05B3E" w:rsidSect="00B51E03">
      <w:footerReference w:type="default" r:id="rId14"/>
      <w:pgSz w:w="11906" w:h="16838" w:code="9"/>
      <w:pgMar w:top="720" w:right="1304" w:bottom="1797" w:left="1304" w:header="720" w:footer="720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7A1EB8" w14:textId="77777777" w:rsidR="00645A81" w:rsidRDefault="00645A81">
      <w:r>
        <w:separator/>
      </w:r>
    </w:p>
    <w:p w14:paraId="5AF93E87" w14:textId="77777777" w:rsidR="00645A81" w:rsidRDefault="00645A81"/>
  </w:endnote>
  <w:endnote w:type="continuationSeparator" w:id="0">
    <w:p w14:paraId="113566B1" w14:textId="77777777" w:rsidR="00645A81" w:rsidRDefault="00645A81">
      <w:r>
        <w:continuationSeparator/>
      </w:r>
    </w:p>
    <w:p w14:paraId="48B14A79" w14:textId="77777777" w:rsidR="00645A81" w:rsidRDefault="00645A81"/>
  </w:endnote>
  <w:endnote w:type="continuationNotice" w:id="1">
    <w:p w14:paraId="3D63B72F" w14:textId="77777777" w:rsidR="00645A81" w:rsidRDefault="00645A8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069690" w14:textId="77777777" w:rsidR="008918F2" w:rsidRDefault="00E34FED">
        <w:pPr>
          <w:pStyle w:val="Footer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 w:rsidR="00664C57">
          <w:rPr>
            <w:noProof/>
            <w:lang w:val="zh-CN" w:bidi="zh-CN"/>
          </w:rPr>
          <w:t>0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2FBB4F" w14:textId="77777777" w:rsidR="00645A81" w:rsidRDefault="00645A81">
      <w:r>
        <w:separator/>
      </w:r>
    </w:p>
    <w:p w14:paraId="7631B171" w14:textId="77777777" w:rsidR="00645A81" w:rsidRDefault="00645A81"/>
  </w:footnote>
  <w:footnote w:type="continuationSeparator" w:id="0">
    <w:p w14:paraId="73468E2A" w14:textId="77777777" w:rsidR="00645A81" w:rsidRDefault="00645A81">
      <w:r>
        <w:continuationSeparator/>
      </w:r>
    </w:p>
    <w:p w14:paraId="74C8E9B3" w14:textId="77777777" w:rsidR="00645A81" w:rsidRDefault="00645A81"/>
  </w:footnote>
  <w:footnote w:type="continuationNotice" w:id="1">
    <w:p w14:paraId="3D501071" w14:textId="77777777" w:rsidR="00645A81" w:rsidRDefault="00645A8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1"/>
    <w:multiLevelType w:val="singleLevel"/>
    <w:tmpl w:val="0DA83ED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1312EC"/>
    <w:multiLevelType w:val="hybridMultilevel"/>
    <w:tmpl w:val="F0EC479A"/>
    <w:lvl w:ilvl="0" w:tplc="5D2861B0">
      <w:numFmt w:val="bullet"/>
      <w:lvlText w:val="-"/>
      <w:lvlJc w:val="left"/>
      <w:pPr>
        <w:ind w:left="720" w:hanging="360"/>
      </w:pPr>
      <w:rPr>
        <w:rFonts w:ascii="Microsoft YaHei UI" w:eastAsia="Microsoft YaHei UI" w:hAnsi="Microsoft YaHei UI" w:cstheme="minorBidi" w:hint="eastAsi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D42552"/>
    <w:multiLevelType w:val="hybridMultilevel"/>
    <w:tmpl w:val="FC862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6458D0"/>
    <w:multiLevelType w:val="hybridMultilevel"/>
    <w:tmpl w:val="C2BA0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432515"/>
    <w:multiLevelType w:val="hybridMultilevel"/>
    <w:tmpl w:val="91FA9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D36D0F"/>
    <w:multiLevelType w:val="hybridMultilevel"/>
    <w:tmpl w:val="4B569CC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9"/>
  </w:num>
  <w:num w:numId="5">
    <w:abstractNumId w:val="0"/>
  </w:num>
  <w:num w:numId="6">
    <w:abstractNumId w:val="6"/>
  </w:num>
  <w:num w:numId="7">
    <w:abstractNumId w:val="5"/>
  </w:num>
  <w:num w:numId="8">
    <w:abstractNumId w:val="4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ttachedTemplate r:id="rId1"/>
  <w:defaultTabStop w:val="720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6778"/>
    <w:rsid w:val="00031B7E"/>
    <w:rsid w:val="00034433"/>
    <w:rsid w:val="0004068E"/>
    <w:rsid w:val="00062599"/>
    <w:rsid w:val="000633F3"/>
    <w:rsid w:val="000638DD"/>
    <w:rsid w:val="00165867"/>
    <w:rsid w:val="00183202"/>
    <w:rsid w:val="00184063"/>
    <w:rsid w:val="001A1005"/>
    <w:rsid w:val="001A6215"/>
    <w:rsid w:val="001B6DC1"/>
    <w:rsid w:val="001F0CCA"/>
    <w:rsid w:val="002413D4"/>
    <w:rsid w:val="002763D6"/>
    <w:rsid w:val="002D7F26"/>
    <w:rsid w:val="002F1096"/>
    <w:rsid w:val="00304B5B"/>
    <w:rsid w:val="00364300"/>
    <w:rsid w:val="00384C4B"/>
    <w:rsid w:val="003E452B"/>
    <w:rsid w:val="00425F0D"/>
    <w:rsid w:val="00453599"/>
    <w:rsid w:val="00456778"/>
    <w:rsid w:val="00466EAF"/>
    <w:rsid w:val="00467017"/>
    <w:rsid w:val="004A519D"/>
    <w:rsid w:val="004A65FE"/>
    <w:rsid w:val="004B7BAB"/>
    <w:rsid w:val="005310B3"/>
    <w:rsid w:val="00533625"/>
    <w:rsid w:val="00545B79"/>
    <w:rsid w:val="005511D4"/>
    <w:rsid w:val="005710BC"/>
    <w:rsid w:val="00580753"/>
    <w:rsid w:val="005A2522"/>
    <w:rsid w:val="005A7BCE"/>
    <w:rsid w:val="005B5183"/>
    <w:rsid w:val="005D42E7"/>
    <w:rsid w:val="005D5267"/>
    <w:rsid w:val="00645A81"/>
    <w:rsid w:val="00664C57"/>
    <w:rsid w:val="00674B64"/>
    <w:rsid w:val="00695B40"/>
    <w:rsid w:val="006B48A2"/>
    <w:rsid w:val="00713E5A"/>
    <w:rsid w:val="0073705C"/>
    <w:rsid w:val="00802A51"/>
    <w:rsid w:val="00827FFA"/>
    <w:rsid w:val="008918F2"/>
    <w:rsid w:val="008B516F"/>
    <w:rsid w:val="008E76E7"/>
    <w:rsid w:val="00900A28"/>
    <w:rsid w:val="009336A1"/>
    <w:rsid w:val="009F5237"/>
    <w:rsid w:val="00A00F75"/>
    <w:rsid w:val="00B15296"/>
    <w:rsid w:val="00B41922"/>
    <w:rsid w:val="00B51E03"/>
    <w:rsid w:val="00BC075A"/>
    <w:rsid w:val="00BD5478"/>
    <w:rsid w:val="00BF4E24"/>
    <w:rsid w:val="00C43936"/>
    <w:rsid w:val="00C72215"/>
    <w:rsid w:val="00C74D4A"/>
    <w:rsid w:val="00C95A05"/>
    <w:rsid w:val="00CA2872"/>
    <w:rsid w:val="00D05B3E"/>
    <w:rsid w:val="00D10D11"/>
    <w:rsid w:val="00DF7DD6"/>
    <w:rsid w:val="00E34FED"/>
    <w:rsid w:val="00E428BD"/>
    <w:rsid w:val="00E7640F"/>
    <w:rsid w:val="00E93456"/>
    <w:rsid w:val="00EE38A1"/>
    <w:rsid w:val="00F22C48"/>
    <w:rsid w:val="00F3651B"/>
    <w:rsid w:val="00F478E6"/>
    <w:rsid w:val="00F66833"/>
    <w:rsid w:val="00F914C1"/>
    <w:rsid w:val="00F93082"/>
    <w:rsid w:val="00FC2705"/>
    <w:rsid w:val="00FE3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09BC20A3"/>
  <w15:chartTrackingRefBased/>
  <w15:docId w15:val="{2F1AC47D-6C08-4505-B32F-D91074B2E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zh-CN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9" w:qFormat="1"/>
    <w:lsdException w:name="List Number" w:uiPriority="9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8" w:qFormat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7FFA"/>
    <w:pPr>
      <w:spacing w:after="0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0A28"/>
    <w:pPr>
      <w:keepNext/>
      <w:keepLines/>
      <w:pBdr>
        <w:bottom w:val="single" w:sz="12" w:space="12" w:color="56152F" w:themeColor="accent4"/>
      </w:pBdr>
      <w:spacing w:before="460" w:after="480" w:line="259" w:lineRule="auto"/>
      <w:contextualSpacing/>
      <w:outlineLvl w:val="0"/>
    </w:pPr>
    <w:rPr>
      <w:rFonts w:asciiTheme="majorHAnsi" w:eastAsia="Microsoft YaHei UI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0A28"/>
    <w:pPr>
      <w:keepNext/>
      <w:keepLines/>
      <w:spacing w:before="460" w:after="120" w:line="259" w:lineRule="auto"/>
      <w:contextualSpacing/>
      <w:outlineLvl w:val="1"/>
    </w:pPr>
    <w:rPr>
      <w:rFonts w:asciiTheme="majorHAnsi" w:eastAsia="Microsoft YaHei UI" w:hAnsiTheme="majorHAnsi" w:cstheme="majorBidi"/>
      <w:b/>
      <w:color w:val="595959" w:themeColor="text1" w:themeTint="A6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0A28"/>
    <w:pPr>
      <w:keepNext/>
      <w:keepLines/>
      <w:spacing w:before="460" w:after="120" w:line="259" w:lineRule="auto"/>
      <w:contextualSpacing/>
      <w:outlineLvl w:val="2"/>
    </w:pPr>
    <w:rPr>
      <w:rFonts w:asciiTheme="majorHAnsi" w:eastAsia="Microsoft YaHei UI" w:hAnsiTheme="majorHAnsi" w:cstheme="majorBidi"/>
      <w:color w:val="595959" w:themeColor="text1" w:themeTint="A6"/>
      <w:sz w:val="4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0CCA"/>
    <w:pPr>
      <w:keepNext/>
      <w:keepLines/>
      <w:spacing w:before="460" w:after="120" w:line="259" w:lineRule="auto"/>
      <w:contextualSpacing/>
      <w:outlineLvl w:val="3"/>
    </w:pPr>
    <w:rPr>
      <w:rFonts w:asciiTheme="majorHAnsi" w:eastAsiaTheme="majorEastAsia" w:hAnsiTheme="majorHAnsi" w:cstheme="majorBidi"/>
      <w:i/>
      <w:iCs/>
      <w:color w:val="595959" w:themeColor="text1" w:themeTint="A6"/>
      <w:sz w:val="4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0CCA"/>
    <w:pPr>
      <w:keepNext/>
      <w:keepLines/>
      <w:spacing w:before="460" w:after="120" w:line="259" w:lineRule="auto"/>
      <w:contextualSpacing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  <w:szCs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0CCA"/>
    <w:pPr>
      <w:keepNext/>
      <w:keepLines/>
      <w:spacing w:before="460" w:after="120" w:line="259" w:lineRule="auto"/>
      <w:contextualSpacing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  <w:szCs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0CCA"/>
    <w:pPr>
      <w:keepNext/>
      <w:keepLines/>
      <w:spacing w:before="460" w:after="120" w:line="259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4"/>
      <w:szCs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0CCA"/>
    <w:pPr>
      <w:keepNext/>
      <w:keepLines/>
      <w:spacing w:before="460" w:after="120" w:line="259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0CCA"/>
    <w:pPr>
      <w:keepNext/>
      <w:keepLines/>
      <w:spacing w:before="460" w:after="120" w:line="259" w:lineRule="auto"/>
      <w:contextualSpacing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 w:val="30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  <w:spacing w:after="120" w:line="259" w:lineRule="auto"/>
    </w:pPr>
    <w:rPr>
      <w:rFonts w:asciiTheme="minorHAnsi" w:eastAsia="Microsoft YaHei UI" w:hAnsiTheme="minorHAnsi" w:cstheme="minorBidi"/>
      <w:color w:val="595959" w:themeColor="text1" w:themeTint="A6"/>
      <w:sz w:val="30"/>
      <w:szCs w:val="30"/>
    </w:rPr>
  </w:style>
  <w:style w:type="character" w:customStyle="1" w:styleId="Heading1Char">
    <w:name w:val="Heading 1 Char"/>
    <w:basedOn w:val="DefaultParagraphFont"/>
    <w:link w:val="Heading1"/>
    <w:uiPriority w:val="9"/>
    <w:rsid w:val="00900A28"/>
    <w:rPr>
      <w:rFonts w:asciiTheme="majorHAnsi" w:eastAsia="Microsoft YaHei UI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  <w:spacing w:after="120" w:line="259" w:lineRule="auto"/>
    </w:pPr>
    <w:rPr>
      <w:rFonts w:asciiTheme="minorHAnsi" w:eastAsia="Microsoft YaHei UI" w:hAnsiTheme="minorHAnsi" w:cstheme="minorBidi"/>
      <w:color w:val="595959" w:themeColor="text1" w:themeTint="A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Pr>
      <w:rFonts w:asciiTheme="minorHAnsi" w:eastAsia="Microsoft YaHei UI" w:hAnsiTheme="minorHAnsi" w:cstheme="minorBidi"/>
      <w:color w:val="595959" w:themeColor="text1" w:themeTint="A6"/>
      <w:sz w:val="30"/>
      <w:szCs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Pr>
      <w:rFonts w:asciiTheme="minorHAnsi" w:eastAsia="Microsoft YaHei UI" w:hAnsiTheme="minorHAnsi" w:cstheme="minorBidi"/>
      <w:color w:val="595959" w:themeColor="text1" w:themeTint="A6"/>
      <w:sz w:val="30"/>
      <w:szCs w:val="30"/>
    </w:r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sid w:val="00713E5A"/>
    <w:rPr>
      <w:color w:val="595959" w:themeColor="text1" w:themeTint="A6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 w:line="259" w:lineRule="auto"/>
      <w:contextualSpacing/>
    </w:pPr>
    <w:rPr>
      <w:rFonts w:asciiTheme="minorHAnsi" w:eastAsia="Microsoft YaHei UI" w:hAnsiTheme="minorHAnsi" w:cstheme="minorBidi"/>
      <w:caps/>
      <w:color w:val="595959" w:themeColor="text1" w:themeTint="A6"/>
      <w:sz w:val="4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00A28"/>
    <w:rPr>
      <w:rFonts w:asciiTheme="majorHAnsi" w:eastAsia="Microsoft YaHei UI" w:hAnsiTheme="majorHAnsi" w:cstheme="majorBidi"/>
      <w:b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0A28"/>
    <w:rPr>
      <w:rFonts w:asciiTheme="majorHAnsi" w:eastAsia="Microsoft YaHei UI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0CCA"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0CCA"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0CCA"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0CCA"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0CCA"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0CCA"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 w:after="120" w:line="259" w:lineRule="auto"/>
    </w:pPr>
    <w:rPr>
      <w:rFonts w:asciiTheme="minorHAnsi" w:eastAsia="Microsoft YaHei UI" w:hAnsiTheme="minorHAnsi" w:cstheme="minorBidi"/>
      <w:i/>
      <w:iCs/>
      <w:color w:val="595959" w:themeColor="text1" w:themeTint="A6"/>
      <w:sz w:val="36"/>
      <w:szCs w:val="30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 w:after="120" w:line="259" w:lineRule="auto"/>
    </w:pPr>
    <w:rPr>
      <w:rFonts w:asciiTheme="minorHAnsi" w:eastAsia="Microsoft YaHei UI" w:hAnsiTheme="minorHAnsi" w:cstheme="minorBidi"/>
      <w:b/>
      <w:i/>
      <w:iCs/>
      <w:color w:val="595959" w:themeColor="text1" w:themeTint="A6"/>
      <w:sz w:val="36"/>
      <w:szCs w:val="3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/>
    </w:pPr>
    <w:rPr>
      <w:rFonts w:asciiTheme="minorHAnsi" w:eastAsia="Microsoft YaHei UI" w:hAnsiTheme="minorHAnsi" w:cstheme="minorBidi"/>
      <w:i/>
      <w:iCs/>
      <w:color w:val="595959" w:themeColor="text1" w:themeTint="A6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8"/>
    <w:qFormat/>
    <w:rsid w:val="00F22C48"/>
    <w:rPr>
      <w:color w:val="731C3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5F0D"/>
    <w:rPr>
      <w:rFonts w:ascii="Segoe UI" w:eastAsia="Microsoft YaHei UI" w:hAnsi="Segoe UI" w:cs="Segoe UI"/>
      <w:color w:val="595959" w:themeColor="text1" w:themeTint="A6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F0D"/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5F0D"/>
    <w:pPr>
      <w:spacing w:after="120" w:line="259" w:lineRule="auto"/>
    </w:pPr>
    <w:rPr>
      <w:rFonts w:asciiTheme="minorHAnsi" w:eastAsia="Microsoft YaHei UI" w:hAnsiTheme="minorHAnsi" w:cstheme="minorBidi"/>
      <w:color w:val="595959" w:themeColor="text1" w:themeTint="A6"/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5F0D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5F0D"/>
    <w:pPr>
      <w:spacing w:after="120" w:line="259" w:lineRule="auto"/>
      <w:ind w:left="360"/>
    </w:pPr>
    <w:rPr>
      <w:rFonts w:asciiTheme="minorHAnsi" w:eastAsia="Microsoft YaHei UI" w:hAnsiTheme="minorHAnsi" w:cstheme="minorBidi"/>
      <w:color w:val="595959" w:themeColor="text1" w:themeTint="A6"/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5F0D"/>
    <w:rPr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5F0D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5F0D"/>
    <w:pPr>
      <w:spacing w:after="120"/>
    </w:pPr>
    <w:rPr>
      <w:rFonts w:asciiTheme="minorHAnsi" w:eastAsia="Microsoft YaHei UI" w:hAnsiTheme="minorHAnsi" w:cstheme="minorBidi"/>
      <w:color w:val="595959" w:themeColor="text1" w:themeTint="A6"/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5F0D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5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5F0D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5F0D"/>
    <w:rPr>
      <w:rFonts w:ascii="Segoe UI" w:eastAsia="Microsoft YaHei UI" w:hAnsi="Segoe UI" w:cs="Segoe UI"/>
      <w:color w:val="595959" w:themeColor="text1" w:themeTint="A6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5F0D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F0D"/>
    <w:rPr>
      <w:rFonts w:asciiTheme="minorHAnsi" w:eastAsia="Microsoft YaHei UI" w:hAnsiTheme="minorHAnsi" w:cstheme="minorBidi"/>
      <w:color w:val="595959" w:themeColor="text1" w:themeTint="A6"/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F0D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5F0D"/>
    <w:rPr>
      <w:rFonts w:asciiTheme="majorHAnsi" w:eastAsiaTheme="majorEastAsia" w:hAnsiTheme="majorHAnsi" w:cstheme="majorBidi"/>
      <w:color w:val="595959" w:themeColor="text1" w:themeTint="A6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5F0D"/>
    <w:rPr>
      <w:rFonts w:asciiTheme="minorHAnsi" w:eastAsia="Microsoft YaHei UI" w:hAnsiTheme="minorHAnsi" w:cstheme="minorBidi"/>
      <w:color w:val="595959" w:themeColor="text1" w:themeTint="A6"/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5F0D"/>
    <w:rPr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25F0D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5F0D"/>
    <w:rPr>
      <w:rFonts w:ascii="Consolas" w:eastAsia="Microsoft YaHei UI" w:hAnsi="Consolas" w:cstheme="minorBidi"/>
      <w:color w:val="595959" w:themeColor="text1" w:themeTint="A6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5F0D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425F0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5F0D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5F0D"/>
    <w:rPr>
      <w:rFonts w:ascii="Consolas" w:eastAsia="Microsoft YaHei UI" w:hAnsi="Consolas" w:cstheme="minorBidi"/>
      <w:color w:val="595959" w:themeColor="text1" w:themeTint="A6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5F0D"/>
    <w:rPr>
      <w:rFonts w:ascii="Consolas" w:hAnsi="Consolas"/>
      <w:sz w:val="22"/>
      <w:szCs w:val="21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713E5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713E5A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character" w:styleId="FollowedHyperlink">
    <w:name w:val="FollowedHyperlink"/>
    <w:basedOn w:val="DefaultParagraphFont"/>
    <w:uiPriority w:val="99"/>
    <w:semiHidden/>
    <w:unhideWhenUsed/>
    <w:rsid w:val="00B51E03"/>
    <w:rPr>
      <w:color w:val="214C5E" w:themeColor="followed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456778"/>
    <w:pPr>
      <w:spacing w:after="120" w:line="259" w:lineRule="auto"/>
      <w:ind w:left="720"/>
      <w:contextualSpacing/>
    </w:pPr>
    <w:rPr>
      <w:rFonts w:asciiTheme="minorHAnsi" w:eastAsia="Microsoft YaHei UI" w:hAnsiTheme="minorHAnsi" w:cstheme="minorBidi"/>
      <w:color w:val="595959" w:themeColor="text1" w:themeTint="A6"/>
      <w:sz w:val="30"/>
      <w:szCs w:val="30"/>
    </w:rPr>
  </w:style>
  <w:style w:type="character" w:styleId="UnresolvedMention">
    <w:name w:val="Unresolved Mention"/>
    <w:basedOn w:val="DefaultParagraphFont"/>
    <w:uiPriority w:val="99"/>
    <w:semiHidden/>
    <w:unhideWhenUsed/>
    <w:rsid w:val="00DF7DD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6259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93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1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2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p.weixin.qq.com/s/4rwoZJSQxt2PIjJx9aUEnw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mp.weixin.qq.com/s/mvuxiW11Xt48jFDS_COCH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v-jijiao\AppData\Roaming\Microsoft\Templates\&#20570;&#31508;&#35760;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C:\Users\v-jijiao\AppData\Roaming\Microsoft\Templates\做笔记.dotx</Template>
  <TotalTime>53</TotalTime>
  <Pages>5</Pages>
  <Words>184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 Jiao (FA Talent)</dc:creator>
  <cp:keywords/>
  <dc:description/>
  <cp:lastModifiedBy>YangDinghow</cp:lastModifiedBy>
  <cp:revision>35</cp:revision>
  <dcterms:created xsi:type="dcterms:W3CDTF">2019-04-19T03:22:00Z</dcterms:created>
  <dcterms:modified xsi:type="dcterms:W3CDTF">2019-06-05T15:46:00Z</dcterms:modified>
</cp:coreProperties>
</file>